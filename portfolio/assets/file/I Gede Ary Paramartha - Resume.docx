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page" w:horzAnchor="margin" w:tblpXSpec="center" w:tblpY="2041"/>
        <w:tblW w:w="10692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Tr="0009721A">
        <w:trPr>
          <w:trHeight w:val="1264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Default="004B1AB6" w:rsidP="0009721A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-319405</wp:posOffset>
                  </wp:positionH>
                  <wp:positionV relativeFrom="paragraph">
                    <wp:posOffset>70485</wp:posOffset>
                  </wp:positionV>
                  <wp:extent cx="1893702" cy="1924050"/>
                  <wp:effectExtent l="0" t="0" r="0" b="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g-new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702" cy="1924050"/>
                          </a:xfrm>
                          <a:prstGeom prst="ellipse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56708E" w:rsidRDefault="003D1B71" w:rsidP="0009721A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310F17" w:rsidRDefault="004B1AB6" w:rsidP="0009721A">
            <w:pPr>
              <w:pStyle w:val="Title"/>
            </w:pPr>
            <w:r>
              <w:t xml:space="preserve">I </w:t>
            </w:r>
            <w:proofErr w:type="spellStart"/>
            <w:r>
              <w:t>Gede</w:t>
            </w:r>
            <w:proofErr w:type="spellEnd"/>
            <w:r>
              <w:t xml:space="preserve"> Ary Paramartha</w:t>
            </w:r>
          </w:p>
        </w:tc>
      </w:tr>
      <w:tr w:rsidR="003D1B71" w:rsidTr="0009721A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Default="003D1B71" w:rsidP="0009721A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Default="003D1B71" w:rsidP="0009721A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:rsidR="000551E7" w:rsidRDefault="000551E7" w:rsidP="0009721A">
            <w:pPr>
              <w:pStyle w:val="Heading2"/>
              <w:rPr>
                <w:rFonts w:ascii="Calibri" w:hAnsi="Calibri" w:cs="Calibri"/>
                <w:b w:val="0"/>
                <w:bCs w:val="0"/>
                <w:color w:val="0072C7"/>
                <w:sz w:val="22"/>
                <w:szCs w:val="22"/>
                <w:u w:val="none"/>
              </w:rPr>
            </w:pPr>
            <w:r>
              <w:rPr>
                <w:rFonts w:ascii="Calibri" w:hAnsi="Calibri" w:cs="Calibri"/>
                <w:color w:val="0072C7"/>
              </w:rPr>
              <w:t>Personal Profile</w:t>
            </w:r>
          </w:p>
          <w:p w:rsidR="000551E7" w:rsidRPr="000551E7" w:rsidRDefault="000551E7" w:rsidP="0009721A">
            <w:pPr>
              <w:pStyle w:val="NormalWeb"/>
              <w:shd w:val="clear" w:color="auto" w:fill="FFFFFF"/>
              <w:spacing w:before="0" w:beforeAutospacing="0"/>
              <w:rPr>
                <w:rFonts w:asciiTheme="minorHAnsi" w:hAnsiTheme="minorHAnsi" w:cstheme="minorHAnsi"/>
                <w:color w:val="212529"/>
                <w:sz w:val="22"/>
                <w:szCs w:val="22"/>
              </w:rPr>
            </w:pPr>
            <w:r w:rsidRPr="000551E7">
              <w:rPr>
                <w:rFonts w:asciiTheme="minorHAnsi" w:hAnsiTheme="minorHAnsi" w:cstheme="minorHAnsi"/>
                <w:color w:val="212529"/>
                <w:sz w:val="22"/>
                <w:szCs w:val="22"/>
              </w:rPr>
              <w:t xml:space="preserve">I am I </w:t>
            </w:r>
            <w:proofErr w:type="spellStart"/>
            <w:r w:rsidRPr="000551E7">
              <w:rPr>
                <w:rFonts w:asciiTheme="minorHAnsi" w:hAnsiTheme="minorHAnsi" w:cstheme="minorHAnsi"/>
                <w:color w:val="212529"/>
                <w:sz w:val="22"/>
                <w:szCs w:val="22"/>
              </w:rPr>
              <w:t>Gede</w:t>
            </w:r>
            <w:proofErr w:type="spellEnd"/>
            <w:r w:rsidRPr="000551E7">
              <w:rPr>
                <w:rFonts w:asciiTheme="minorHAnsi" w:hAnsiTheme="minorHAnsi" w:cstheme="minorHAnsi"/>
                <w:color w:val="212529"/>
                <w:sz w:val="22"/>
                <w:szCs w:val="22"/>
              </w:rPr>
              <w:t xml:space="preserve"> Ary Paramartha, </w:t>
            </w:r>
            <w:proofErr w:type="spellStart"/>
            <w:r w:rsidRPr="000551E7">
              <w:rPr>
                <w:rFonts w:asciiTheme="minorHAnsi" w:hAnsiTheme="minorHAnsi" w:cstheme="minorHAnsi"/>
                <w:color w:val="212529"/>
                <w:sz w:val="22"/>
                <w:szCs w:val="22"/>
              </w:rPr>
              <w:t>i</w:t>
            </w:r>
            <w:proofErr w:type="spellEnd"/>
            <w:r w:rsidRPr="000551E7">
              <w:rPr>
                <w:rFonts w:asciiTheme="minorHAnsi" w:hAnsiTheme="minorHAnsi" w:cstheme="minorHAnsi"/>
                <w:color w:val="212529"/>
                <w:sz w:val="22"/>
                <w:szCs w:val="22"/>
              </w:rPr>
              <w:t xml:space="preserve"> am a bachelor from </w:t>
            </w:r>
            <w:proofErr w:type="spellStart"/>
            <w:r w:rsidRPr="000551E7">
              <w:rPr>
                <w:rFonts w:asciiTheme="minorHAnsi" w:hAnsiTheme="minorHAnsi" w:cstheme="minorHAnsi"/>
                <w:color w:val="212529"/>
                <w:sz w:val="22"/>
                <w:szCs w:val="22"/>
              </w:rPr>
              <w:t>Udayana</w:t>
            </w:r>
            <w:proofErr w:type="spellEnd"/>
            <w:r w:rsidRPr="000551E7">
              <w:rPr>
                <w:rFonts w:asciiTheme="minorHAnsi" w:hAnsiTheme="minorHAnsi" w:cstheme="minorHAnsi"/>
                <w:color w:val="212529"/>
                <w:sz w:val="22"/>
                <w:szCs w:val="22"/>
              </w:rPr>
              <w:t xml:space="preserve"> University that are majoring in Information Technology. I'm a junior web developer and </w:t>
            </w:r>
            <w:proofErr w:type="spellStart"/>
            <w:r w:rsidRPr="000551E7">
              <w:rPr>
                <w:rFonts w:asciiTheme="minorHAnsi" w:hAnsiTheme="minorHAnsi" w:cstheme="minorHAnsi"/>
                <w:color w:val="212529"/>
                <w:sz w:val="22"/>
                <w:szCs w:val="22"/>
              </w:rPr>
              <w:t>i'm</w:t>
            </w:r>
            <w:proofErr w:type="spellEnd"/>
            <w:r w:rsidRPr="000551E7">
              <w:rPr>
                <w:rFonts w:asciiTheme="minorHAnsi" w:hAnsiTheme="minorHAnsi" w:cstheme="minorHAnsi"/>
                <w:color w:val="212529"/>
                <w:sz w:val="22"/>
                <w:szCs w:val="22"/>
              </w:rPr>
              <w:t xml:space="preserve"> able to use a few of many programming language such as </w:t>
            </w:r>
            <w:proofErr w:type="gramStart"/>
            <w:r w:rsidRPr="000551E7">
              <w:rPr>
                <w:rFonts w:asciiTheme="minorHAnsi" w:hAnsiTheme="minorHAnsi" w:cstheme="minorHAnsi"/>
                <w:color w:val="212529"/>
                <w:sz w:val="22"/>
                <w:szCs w:val="22"/>
              </w:rPr>
              <w:t>PHP ,</w:t>
            </w:r>
            <w:proofErr w:type="gramEnd"/>
            <w:r w:rsidRPr="000551E7">
              <w:rPr>
                <w:rFonts w:asciiTheme="minorHAnsi" w:hAnsiTheme="minorHAnsi" w:cstheme="minorHAnsi"/>
                <w:color w:val="212529"/>
                <w:sz w:val="22"/>
                <w:szCs w:val="22"/>
              </w:rPr>
              <w:t xml:space="preserve"> Python, SQL and framework such as </w:t>
            </w:r>
            <w:proofErr w:type="spellStart"/>
            <w:r w:rsidRPr="000551E7">
              <w:rPr>
                <w:rFonts w:asciiTheme="minorHAnsi" w:hAnsiTheme="minorHAnsi" w:cstheme="minorHAnsi"/>
                <w:color w:val="212529"/>
                <w:sz w:val="22"/>
                <w:szCs w:val="22"/>
              </w:rPr>
              <w:t>Laravel</w:t>
            </w:r>
            <w:proofErr w:type="spellEnd"/>
            <w:r w:rsidRPr="000551E7">
              <w:rPr>
                <w:rFonts w:asciiTheme="minorHAnsi" w:hAnsiTheme="minorHAnsi" w:cstheme="minorHAnsi"/>
                <w:color w:val="212529"/>
                <w:sz w:val="22"/>
                <w:szCs w:val="22"/>
              </w:rPr>
              <w:t xml:space="preserve"> and </w:t>
            </w:r>
            <w:proofErr w:type="spellStart"/>
            <w:r w:rsidRPr="000551E7">
              <w:rPr>
                <w:rFonts w:asciiTheme="minorHAnsi" w:hAnsiTheme="minorHAnsi" w:cstheme="minorHAnsi"/>
                <w:color w:val="212529"/>
                <w:sz w:val="22"/>
                <w:szCs w:val="22"/>
              </w:rPr>
              <w:t>Codeigniter</w:t>
            </w:r>
            <w:proofErr w:type="spellEnd"/>
            <w:r w:rsidRPr="000551E7">
              <w:rPr>
                <w:rFonts w:asciiTheme="minorHAnsi" w:hAnsiTheme="minorHAnsi" w:cstheme="minorHAnsi"/>
                <w:color w:val="212529"/>
                <w:sz w:val="22"/>
                <w:szCs w:val="22"/>
              </w:rPr>
              <w:t xml:space="preserve">. I'm currently expanding my skills to Node.js, React.js and MongoDB. </w:t>
            </w:r>
          </w:p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0498CA799164409296DE724D34A683EC"/>
              </w:placeholder>
              <w:temporary/>
              <w:showingPlcHdr/>
              <w15:appearance w15:val="hidden"/>
            </w:sdtPr>
            <w:sdtEndPr/>
            <w:sdtContent>
              <w:p w:rsidR="003D1B71" w:rsidRPr="00E572D6" w:rsidRDefault="003D1B71" w:rsidP="0009721A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Experience</w:t>
                </w:r>
              </w:p>
            </w:sdtContent>
          </w:sdt>
          <w:p w:rsidR="003D1B71" w:rsidRPr="00740017" w:rsidRDefault="0014408F" w:rsidP="0009721A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2020</w:t>
            </w:r>
            <w:r w:rsidR="003D1B71" w:rsidRPr="00740017">
              <w:rPr>
                <w:rFonts w:ascii="Calibri" w:hAnsi="Calibri" w:cs="Calibri"/>
              </w:rPr>
              <w:t>–</w:t>
            </w:r>
            <w:r>
              <w:rPr>
                <w:rFonts w:ascii="Calibri" w:hAnsi="Calibri" w:cs="Calibri"/>
              </w:rPr>
              <w:t>Now</w:t>
            </w:r>
          </w:p>
          <w:p w:rsidR="0014408F" w:rsidRDefault="0014408F" w:rsidP="0009721A">
            <w:pPr>
              <w:pStyle w:val="Experience"/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System Analyst 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International Expat Service</w:t>
            </w:r>
          </w:p>
          <w:p w:rsidR="003D1B71" w:rsidRPr="00740017" w:rsidRDefault="0014408F" w:rsidP="0009721A">
            <w:pPr>
              <w:pStyle w:val="Experience"/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Responsible for understanding and communicating clients need for system b</w:t>
            </w:r>
            <w:r w:rsidR="0009721A">
              <w:rPr>
                <w:rFonts w:ascii="Calibri" w:hAnsi="Calibri" w:cs="Calibri"/>
              </w:rPr>
              <w:t>eing built</w:t>
            </w:r>
            <w:r>
              <w:rPr>
                <w:rFonts w:ascii="Calibri" w:hAnsi="Calibri" w:cs="Calibri"/>
              </w:rPr>
              <w:t xml:space="preserve"> with the developer. Migrating data from old data store to the currently build one.</w:t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C470FA293E26427F8EB374623F22DEE7"/>
              </w:placeholder>
              <w:temporary/>
              <w:showingPlcHdr/>
              <w15:appearance w15:val="hidden"/>
            </w:sdtPr>
            <w:sdtEndPr/>
            <w:sdtContent>
              <w:p w:rsidR="003D1B71" w:rsidRPr="00E572D6" w:rsidRDefault="003D1B71" w:rsidP="0009721A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:rsidR="003D1B71" w:rsidRPr="00740017" w:rsidRDefault="0014408F" w:rsidP="0009721A">
            <w:pPr>
              <w:pStyle w:val="SchoolName"/>
              <w:spacing w:before="240"/>
            </w:pPr>
            <w:proofErr w:type="spellStart"/>
            <w:r>
              <w:t>Udayana</w:t>
            </w:r>
            <w:proofErr w:type="spellEnd"/>
            <w:r>
              <w:t xml:space="preserve"> University</w:t>
            </w:r>
            <w:r w:rsidR="003D1B71" w:rsidRPr="00740017">
              <w:t xml:space="preserve">, </w:t>
            </w:r>
            <w:proofErr w:type="spellStart"/>
            <w:r>
              <w:t>Badung</w:t>
            </w:r>
            <w:proofErr w:type="spellEnd"/>
            <w:r>
              <w:t>, Bali</w:t>
            </w:r>
          </w:p>
          <w:p w:rsidR="003D1B71" w:rsidRDefault="0014408F" w:rsidP="0009721A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Has finished bachelor degree in Information Technology</w:t>
            </w:r>
            <w:r w:rsidR="00F07E34">
              <w:rPr>
                <w:rFonts w:ascii="Calibri" w:hAnsi="Calibri" w:cs="Calibri"/>
              </w:rPr>
              <w:t xml:space="preserve"> with 3.52 GPA. </w:t>
            </w:r>
          </w:p>
          <w:p w:rsidR="00F07E34" w:rsidRPr="00740017" w:rsidRDefault="00F07E34" w:rsidP="0009721A">
            <w:pPr>
              <w:pStyle w:val="SchoolName"/>
            </w:pPr>
            <w:r>
              <w:t>SMAN 8 Denpasar</w:t>
            </w:r>
            <w:r w:rsidRPr="00740017">
              <w:t>,</w:t>
            </w:r>
            <w:r>
              <w:t xml:space="preserve"> Bali</w:t>
            </w:r>
          </w:p>
          <w:p w:rsidR="00F07E34" w:rsidRPr="00740017" w:rsidRDefault="00F07E34" w:rsidP="0009721A">
            <w:pPr>
              <w:pStyle w:val="SchoolName"/>
            </w:pPr>
            <w:r>
              <w:t>SMPN 12</w:t>
            </w:r>
            <w:r>
              <w:t xml:space="preserve"> Denpasar</w:t>
            </w:r>
            <w:r w:rsidRPr="00740017">
              <w:t>,</w:t>
            </w:r>
            <w:r>
              <w:t xml:space="preserve"> Bali</w:t>
            </w:r>
          </w:p>
          <w:p w:rsidR="006B06FE" w:rsidRDefault="006B06FE" w:rsidP="0009721A">
            <w:pPr>
              <w:pStyle w:val="SchoolName"/>
              <w:spacing w:before="240"/>
              <w:rPr>
                <w:rFonts w:ascii="Calibri" w:hAnsi="Calibri"/>
                <w:bCs/>
                <w:color w:val="0072C7"/>
                <w:sz w:val="24"/>
                <w:szCs w:val="20"/>
                <w:u w:val="single"/>
              </w:rPr>
            </w:pPr>
            <w:r>
              <w:rPr>
                <w:rFonts w:ascii="Calibri" w:hAnsi="Calibri"/>
                <w:bCs/>
                <w:color w:val="0072C7"/>
                <w:sz w:val="24"/>
                <w:szCs w:val="20"/>
                <w:u w:val="single"/>
              </w:rPr>
              <w:t>O</w:t>
            </w:r>
            <w:r w:rsidRPr="006B06FE">
              <w:rPr>
                <w:rFonts w:ascii="Calibri" w:hAnsi="Calibri"/>
                <w:bCs/>
                <w:color w:val="0072C7"/>
                <w:sz w:val="24"/>
                <w:szCs w:val="20"/>
                <w:u w:val="single"/>
              </w:rPr>
              <w:t xml:space="preserve">rganizational </w:t>
            </w:r>
            <w:r>
              <w:rPr>
                <w:rFonts w:ascii="Calibri" w:hAnsi="Calibri"/>
                <w:bCs/>
                <w:color w:val="0072C7"/>
                <w:sz w:val="24"/>
                <w:szCs w:val="20"/>
                <w:u w:val="single"/>
              </w:rPr>
              <w:t>H</w:t>
            </w:r>
            <w:r w:rsidRPr="006B06FE">
              <w:rPr>
                <w:rFonts w:ascii="Calibri" w:hAnsi="Calibri"/>
                <w:bCs/>
                <w:color w:val="0072C7"/>
                <w:sz w:val="24"/>
                <w:szCs w:val="20"/>
                <w:u w:val="single"/>
              </w:rPr>
              <w:t>istory</w:t>
            </w:r>
          </w:p>
          <w:p w:rsidR="006B06FE" w:rsidRDefault="006B06FE" w:rsidP="0009721A">
            <w:pPr>
              <w:pStyle w:val="SchoolName"/>
              <w:spacing w:before="240"/>
            </w:pPr>
            <w:r>
              <w:t>Head of IT-ESEGA 2018</w:t>
            </w:r>
          </w:p>
          <w:p w:rsidR="006B06FE" w:rsidRDefault="006B06FE" w:rsidP="0009721A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IT-ESEGA is an </w:t>
            </w:r>
            <w:proofErr w:type="spellStart"/>
            <w:r>
              <w:rPr>
                <w:rFonts w:ascii="Calibri" w:hAnsi="Calibri" w:cs="Calibri"/>
              </w:rPr>
              <w:t>esport</w:t>
            </w:r>
            <w:proofErr w:type="spellEnd"/>
            <w:r>
              <w:rPr>
                <w:rFonts w:ascii="Calibri" w:hAnsi="Calibri" w:cs="Calibri"/>
              </w:rPr>
              <w:t xml:space="preserve"> tournament featuring semi-pro player in Denpasar area.</w:t>
            </w:r>
          </w:p>
          <w:p w:rsidR="006B06FE" w:rsidRDefault="006B06FE" w:rsidP="0009721A">
            <w:pPr>
              <w:pStyle w:val="SchoolName"/>
              <w:spacing w:before="240"/>
            </w:pPr>
            <w:r>
              <w:t>Head division of infrastructure and facility for HMTI</w:t>
            </w:r>
          </w:p>
          <w:p w:rsidR="006B06FE" w:rsidRPr="0009721A" w:rsidRDefault="006B06FE" w:rsidP="0009721A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HMTI is an organization for Information Technology students in </w:t>
            </w:r>
            <w:proofErr w:type="spellStart"/>
            <w:r>
              <w:rPr>
                <w:rFonts w:ascii="Calibri" w:hAnsi="Calibri" w:cs="Calibri"/>
              </w:rPr>
              <w:t>Udayana</w:t>
            </w:r>
            <w:proofErr w:type="spellEnd"/>
            <w:r>
              <w:rPr>
                <w:rFonts w:ascii="Calibri" w:hAnsi="Calibri" w:cs="Calibri"/>
              </w:rPr>
              <w:t xml:space="preserve"> University. </w:t>
            </w:r>
            <w:r w:rsidRPr="006B06FE">
              <w:rPr>
                <w:rFonts w:ascii="Calibri" w:hAnsi="Calibri" w:cs="Calibri"/>
              </w:rPr>
              <w:t>This division is responsible for facilities and infrastructure for HMTI organizational activities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3D1B71" w:rsidTr="0009721A">
        <w:trPr>
          <w:trHeight w:val="1164"/>
        </w:trPr>
        <w:tc>
          <w:tcPr>
            <w:tcW w:w="720" w:type="dxa"/>
          </w:tcPr>
          <w:p w:rsidR="003D1B71" w:rsidRPr="0056708E" w:rsidRDefault="003D1B71" w:rsidP="0009721A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 w:rsidP="0009721A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:rsidR="003D1B71" w:rsidRDefault="003D1B71" w:rsidP="0009721A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590471" w:rsidRDefault="003D1B71" w:rsidP="0009721A"/>
        </w:tc>
      </w:tr>
      <w:tr w:rsidR="003D1B71" w:rsidTr="0009721A">
        <w:trPr>
          <w:trHeight w:val="543"/>
        </w:trPr>
        <w:tc>
          <w:tcPr>
            <w:tcW w:w="720" w:type="dxa"/>
          </w:tcPr>
          <w:p w:rsidR="003D1B71" w:rsidRDefault="003D1B71" w:rsidP="0009721A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09721A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5C45168" wp14:editId="1773ED7B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BD7983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uOHe9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4B1AB6" w:rsidP="0009721A">
            <w:pPr>
              <w:pStyle w:val="Information"/>
            </w:pPr>
            <w:r>
              <w:t>Jl. Jaya Sakti 1</w:t>
            </w:r>
            <w:r>
              <w:br/>
              <w:t>Denpasar, Bali</w:t>
            </w:r>
          </w:p>
        </w:tc>
        <w:tc>
          <w:tcPr>
            <w:tcW w:w="423" w:type="dxa"/>
            <w:vMerge/>
          </w:tcPr>
          <w:p w:rsidR="003D1B71" w:rsidRDefault="003D1B71" w:rsidP="0009721A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09721A">
            <w:pPr>
              <w:pStyle w:val="Heading1"/>
            </w:pPr>
          </w:p>
        </w:tc>
      </w:tr>
      <w:tr w:rsidR="003D1B71" w:rsidTr="0009721A">
        <w:trPr>
          <w:trHeight w:val="183"/>
        </w:trPr>
        <w:tc>
          <w:tcPr>
            <w:tcW w:w="720" w:type="dxa"/>
          </w:tcPr>
          <w:p w:rsidR="003D1B71" w:rsidRPr="00376291" w:rsidRDefault="003D1B71" w:rsidP="0009721A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09721A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09721A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09721A">
            <w:pPr>
              <w:pStyle w:val="Heading1"/>
            </w:pPr>
          </w:p>
        </w:tc>
      </w:tr>
      <w:tr w:rsidR="003D1B71" w:rsidTr="0009721A">
        <w:trPr>
          <w:trHeight w:val="624"/>
        </w:trPr>
        <w:tc>
          <w:tcPr>
            <w:tcW w:w="720" w:type="dxa"/>
          </w:tcPr>
          <w:p w:rsidR="003D1B71" w:rsidRDefault="003D1B71" w:rsidP="0009721A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09721A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56A5456" wp14:editId="6B323A1C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550EA2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z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v&#10;AA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4B1AB6" w:rsidP="0009721A">
            <w:pPr>
              <w:pStyle w:val="Information"/>
            </w:pPr>
            <w:r>
              <w:t>089620447593</w:t>
            </w:r>
          </w:p>
        </w:tc>
        <w:tc>
          <w:tcPr>
            <w:tcW w:w="423" w:type="dxa"/>
            <w:vMerge/>
          </w:tcPr>
          <w:p w:rsidR="003D1B71" w:rsidRDefault="003D1B71" w:rsidP="0009721A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09721A">
            <w:pPr>
              <w:pStyle w:val="Heading1"/>
            </w:pPr>
          </w:p>
        </w:tc>
      </w:tr>
      <w:tr w:rsidR="003D1B71" w:rsidTr="0009721A">
        <w:trPr>
          <w:trHeight w:val="183"/>
        </w:trPr>
        <w:tc>
          <w:tcPr>
            <w:tcW w:w="720" w:type="dxa"/>
          </w:tcPr>
          <w:p w:rsidR="003D1B71" w:rsidRPr="00376291" w:rsidRDefault="003D1B71" w:rsidP="0009721A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09721A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09721A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09721A">
            <w:pPr>
              <w:pStyle w:val="Heading1"/>
            </w:pPr>
          </w:p>
        </w:tc>
      </w:tr>
      <w:tr w:rsidR="003D1B71" w:rsidTr="0009721A">
        <w:trPr>
          <w:trHeight w:val="633"/>
        </w:trPr>
        <w:tc>
          <w:tcPr>
            <w:tcW w:w="720" w:type="dxa"/>
          </w:tcPr>
          <w:p w:rsidR="003D1B71" w:rsidRDefault="003D1B71" w:rsidP="0009721A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09721A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0EC4055" wp14:editId="026CAF9C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A2A69D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OT3Cn2FTzwsWFa0BJN6rC&#10;9oqTUIm2dk6Ju1otS2BaaTlBVW4oVCqSXKwXhphL7+QYTf2QA7K4MC40iZPp14uBatcE+yuuhx1L&#10;aSCdYEcrOtAoJOgvXT1bg2mAa9SbuBqi5/BPWvRcXTbdDnUyGRzPPRfLYsZBYrovWgPiFOQwbanO&#10;lxRT27OXFVuWT4yK0KOW01yXKO7r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ni2FL66vtpqXF+hwJ2koHS8QKlCYmddVWia8&#10;T0OOwAlYTGvJgCBIgRmWcSthsLngyLk+lpQSaY691ifRhCYcWprqJFCH/jYXy7US3LSlR5BJgHnm&#10;h4SCSvyW6NtDtJMJDItPQ01MPUqwZy4W3ybBHvOQS9GT/S2exWT9ZvNixFtEEFchxmIH+mmtBSIf&#10;69iV5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Sku3iTSf5F4tkcIOS&#10;qnxD2esE4tI0w2ZCGqRCei19BsHOmjlfTirzjuOqYzJeex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c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F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hdG23IhuW7oOJEIaCywTK+lz9BEbKGUZkHKZ1J+wFJ67VK/WCqA&#10;QqwDGWrtGlx3bQIJSRIYFJpvJOyd+kwqg4S6LomiS9XimE2GsEhx4SBI00QREkimOcsgGo+tVqu8&#10;LNcvjOXFaucLtENv0UvjAampWgxnhFZ6yqJgcKtcYEhotGW/CkfahpjHQYNr2Bhk+sPSu6QHPlfS&#10;UV6QIZF2Ue9cEkJSgZJ+D6cQwNKDzLCTVRUKfp7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FQDQkR8eZwaEcZCJQelE+oFVJwE2qIrpS5VhPNUaUkzWRNhSxUD3j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">
                        <v:imagedata r:id="rId16" o:title="Email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4B1AB6" w:rsidP="0009721A">
            <w:pPr>
              <w:pStyle w:val="Information"/>
            </w:pPr>
            <w:r>
              <w:t>aryparamartha@gmail.com</w:t>
            </w:r>
          </w:p>
        </w:tc>
        <w:tc>
          <w:tcPr>
            <w:tcW w:w="423" w:type="dxa"/>
            <w:vMerge/>
          </w:tcPr>
          <w:p w:rsidR="003D1B71" w:rsidRDefault="003D1B71" w:rsidP="0009721A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09721A">
            <w:pPr>
              <w:pStyle w:val="Heading1"/>
            </w:pPr>
          </w:p>
        </w:tc>
      </w:tr>
      <w:tr w:rsidR="003D1B71" w:rsidTr="0009721A">
        <w:trPr>
          <w:trHeight w:val="174"/>
        </w:trPr>
        <w:tc>
          <w:tcPr>
            <w:tcW w:w="720" w:type="dxa"/>
          </w:tcPr>
          <w:p w:rsidR="003D1B71" w:rsidRPr="00376291" w:rsidRDefault="003D1B71" w:rsidP="0009721A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09721A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09721A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09721A">
            <w:pPr>
              <w:pStyle w:val="Heading1"/>
            </w:pPr>
          </w:p>
        </w:tc>
      </w:tr>
      <w:tr w:rsidR="003D1B71" w:rsidTr="0009721A">
        <w:trPr>
          <w:trHeight w:val="633"/>
        </w:trPr>
        <w:tc>
          <w:tcPr>
            <w:tcW w:w="720" w:type="dxa"/>
          </w:tcPr>
          <w:p w:rsidR="003D1B71" w:rsidRDefault="003D1B71" w:rsidP="0009721A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09721A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E99A607" wp14:editId="07831BEB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>
                                <a:extLst/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F2202B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JT3Cn2FTzwsWFa0BJN6rC&#10;9oqTUIm2dk6Ju1otS2BaaTlBVW4oVCqSXKwXhphL7+QYTf2QA7K4MC40iZPp14uBatcE+yuuhx1L&#10;aSCdYEcrOtAoJOgvXT1bg2mAa9SbuBqi5/BPWvRSXTbdDnUyGRzPPRfLYsZBYrovWgPiFOQwbanO&#10;1xRT27PXFVuWT4yK0KOW01yXKO7b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XiyFr66vtprXF+hwJ2koHS8QKlCYmbdVWia8&#10;T0OOwAlYTGvJgCBIgRmWcSthsLngyLk+lpQSaY691ifRhCYcWprqJFCH/jYXy7US3LSlR5BJgHnm&#10;h4SCSvyW6NtDtJMJDItPQ01MPUqwZy4W3ybBHvOQS9GT/S2exWT9ZvNixFtEEFchxmIH+mmtBSIf&#10;69iVl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aku3iTSf5F4tkcIOS&#10;qnxD2esE4tI0w2ZCGqRCei19BsHOmjlfTirzjuOqYzLeeh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S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V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ldG23IhuW7oOJEIaCywTK+lz9BEbKGUZkHKZ1J+wFJ67VK/WCqA&#10;QqwDGWrtGlx3bQIJSRIYFJpvJOyd+kwqg4S6LomiS9XimE2GsEhx4SBI00QREkimOcsgGo+tVqu8&#10;LNevjOXFaucLtENv0UvjAampWgxnhFZ6yqJgcKtcYEhotGW/CkfahpjHQYNr2Bhk+sPSu6QHvlTS&#10;UV6QIZF2Ue9cEkJSgZJ+D6cQwNKDzLCTVRUKfpn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DQDQkR8eZwaEcZCJQelU+oFVJwE2qIrpS5VhPNUaUkzWRNhSxUL3g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8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4B1AB6" w:rsidP="0009721A">
            <w:pPr>
              <w:pStyle w:val="Information"/>
            </w:pPr>
            <w:r>
              <w:t>aryparamartha.github.io/portfolio</w:t>
            </w:r>
          </w:p>
        </w:tc>
        <w:tc>
          <w:tcPr>
            <w:tcW w:w="423" w:type="dxa"/>
            <w:vMerge/>
          </w:tcPr>
          <w:p w:rsidR="003D1B71" w:rsidRDefault="003D1B71" w:rsidP="0009721A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09721A">
            <w:pPr>
              <w:pStyle w:val="Heading1"/>
            </w:pPr>
          </w:p>
        </w:tc>
      </w:tr>
      <w:tr w:rsidR="003D1B71" w:rsidTr="0009721A">
        <w:trPr>
          <w:trHeight w:val="2448"/>
        </w:trPr>
        <w:tc>
          <w:tcPr>
            <w:tcW w:w="720" w:type="dxa"/>
          </w:tcPr>
          <w:p w:rsidR="003D1B71" w:rsidRPr="0056708E" w:rsidRDefault="003D1B71" w:rsidP="0009721A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Default="003D1B71" w:rsidP="0009721A">
            <w:pPr>
              <w:rPr>
                <w:rFonts w:ascii="Calibri" w:hAnsi="Calibri" w:cs="Calibri"/>
                <w:color w:val="0072C7" w:themeColor="accent2"/>
              </w:rPr>
            </w:pPr>
          </w:p>
          <w:p w:rsidR="006B06FE" w:rsidRDefault="006B06FE" w:rsidP="0009721A">
            <w:pPr>
              <w:pStyle w:val="SchoolName"/>
              <w:spacing w:before="240"/>
              <w:rPr>
                <w:rFonts w:ascii="Calibri" w:hAnsi="Calibri"/>
                <w:bCs/>
                <w:color w:val="0072C7"/>
                <w:sz w:val="24"/>
                <w:szCs w:val="20"/>
                <w:u w:val="single"/>
              </w:rPr>
            </w:pPr>
            <w:r>
              <w:rPr>
                <w:rFonts w:ascii="Calibri" w:hAnsi="Calibri"/>
                <w:bCs/>
                <w:color w:val="0072C7"/>
                <w:sz w:val="24"/>
                <w:szCs w:val="20"/>
                <w:u w:val="single"/>
              </w:rPr>
              <w:t>Skills</w:t>
            </w:r>
          </w:p>
          <w:p w:rsidR="006B06FE" w:rsidRDefault="006B06FE" w:rsidP="0009721A">
            <w:pPr>
              <w:pStyle w:val="SchoolName"/>
              <w:spacing w:before="240"/>
            </w:pPr>
            <w:r>
              <w:t>Web Developer</w:t>
            </w:r>
          </w:p>
          <w:p w:rsidR="006B06FE" w:rsidRDefault="006B06FE" w:rsidP="0009721A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PHP, HTML, </w:t>
            </w:r>
            <w:proofErr w:type="spellStart"/>
            <w:r>
              <w:rPr>
                <w:rFonts w:ascii="Calibri" w:hAnsi="Calibri" w:cs="Calibri"/>
              </w:rPr>
              <w:t>Javascript</w:t>
            </w:r>
            <w:proofErr w:type="spellEnd"/>
            <w:r>
              <w:rPr>
                <w:rFonts w:ascii="Calibri" w:hAnsi="Calibri" w:cs="Calibri"/>
              </w:rPr>
              <w:t>, Python</w:t>
            </w:r>
            <w:r w:rsidR="0009721A">
              <w:rPr>
                <w:rFonts w:ascii="Calibri" w:hAnsi="Calibri" w:cs="Calibri"/>
              </w:rPr>
              <w:t>, SQL</w:t>
            </w:r>
          </w:p>
          <w:p w:rsidR="006B06FE" w:rsidRDefault="006B06FE" w:rsidP="0009721A">
            <w:pPr>
              <w:pStyle w:val="ListBullet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Laravel</w:t>
            </w:r>
            <w:proofErr w:type="spellEnd"/>
            <w:r>
              <w:rPr>
                <w:rFonts w:ascii="Calibri" w:hAnsi="Calibri" w:cs="Calibri"/>
              </w:rPr>
              <w:t xml:space="preserve"> and </w:t>
            </w:r>
            <w:proofErr w:type="spellStart"/>
            <w:r>
              <w:rPr>
                <w:rFonts w:ascii="Calibri" w:hAnsi="Calibri" w:cs="Calibri"/>
              </w:rPr>
              <w:t>Codeigniter</w:t>
            </w:r>
            <w:proofErr w:type="spellEnd"/>
          </w:p>
          <w:p w:rsidR="006B06FE" w:rsidRPr="006B06FE" w:rsidRDefault="0009721A" w:rsidP="0009721A">
            <w:pPr>
              <w:pStyle w:val="SchoolName"/>
              <w:spacing w:before="240"/>
            </w:pPr>
            <w:r>
              <w:t>Tools</w:t>
            </w:r>
          </w:p>
          <w:p w:rsidR="0009721A" w:rsidRDefault="0009721A" w:rsidP="0009721A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Pentaho Data Integration</w:t>
            </w:r>
          </w:p>
          <w:p w:rsidR="0009721A" w:rsidRDefault="0009721A" w:rsidP="0009721A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Microsoft Word</w:t>
            </w:r>
          </w:p>
          <w:p w:rsidR="0009721A" w:rsidRDefault="0009721A" w:rsidP="0009721A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Microsoft Excel</w:t>
            </w:r>
          </w:p>
          <w:p w:rsidR="0009721A" w:rsidRDefault="0009721A" w:rsidP="0009721A">
            <w:pPr>
              <w:pStyle w:val="SchoolName"/>
              <w:spacing w:before="240" w:after="240"/>
              <w:rPr>
                <w:rFonts w:ascii="Calibri" w:hAnsi="Calibri"/>
                <w:bCs/>
                <w:color w:val="0072C7"/>
                <w:sz w:val="24"/>
                <w:szCs w:val="20"/>
                <w:u w:val="single"/>
              </w:rPr>
            </w:pPr>
            <w:r>
              <w:rPr>
                <w:rFonts w:ascii="Calibri" w:hAnsi="Calibri"/>
                <w:bCs/>
                <w:color w:val="0072C7"/>
                <w:sz w:val="24"/>
                <w:szCs w:val="20"/>
                <w:u w:val="single"/>
              </w:rPr>
              <w:t>Language</w:t>
            </w:r>
          </w:p>
          <w:p w:rsidR="0009721A" w:rsidRDefault="0009721A" w:rsidP="0009721A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Bahasa Indonesia</w:t>
            </w:r>
          </w:p>
          <w:p w:rsidR="0009721A" w:rsidRDefault="0009721A" w:rsidP="0009721A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English (US)</w:t>
            </w:r>
          </w:p>
          <w:p w:rsidR="006B06FE" w:rsidRPr="0056708E" w:rsidRDefault="0009721A" w:rsidP="0009721A">
            <w:pPr>
              <w:pStyle w:val="ListBullet"/>
              <w:spacing w:before="240"/>
              <w:rPr>
                <w:rFonts w:ascii="Calibri" w:hAnsi="Calibri" w:cs="Calibri"/>
                <w:color w:val="0072C7" w:themeColor="accent2"/>
              </w:rPr>
            </w:pPr>
            <w:r w:rsidRPr="0009721A">
              <w:rPr>
                <w:rFonts w:ascii="Calibri" w:hAnsi="Calibri" w:cs="Calibri"/>
              </w:rPr>
              <w:t>German</w:t>
            </w:r>
          </w:p>
        </w:tc>
        <w:tc>
          <w:tcPr>
            <w:tcW w:w="423" w:type="dxa"/>
          </w:tcPr>
          <w:p w:rsidR="003D1B71" w:rsidRDefault="003D1B71" w:rsidP="0009721A"/>
        </w:tc>
        <w:tc>
          <w:tcPr>
            <w:tcW w:w="6607" w:type="dxa"/>
            <w:vMerge/>
          </w:tcPr>
          <w:p w:rsidR="003D1B71" w:rsidRDefault="003D1B71" w:rsidP="0009721A"/>
        </w:tc>
      </w:tr>
    </w:tbl>
    <w:p w:rsidR="007F5B63" w:rsidRPr="00CE1E3D" w:rsidRDefault="0003041A" w:rsidP="006D79A8">
      <w:pPr>
        <w:pStyle w:val="BodyText"/>
      </w:pPr>
      <w:bookmarkStart w:id="0" w:name="_GoBack"/>
      <w:bookmarkEnd w:id="0"/>
      <w:r>
        <w:rPr>
          <w:rFonts w:ascii="Calibri" w:hAnsi="Calibri" w:cs="Calibri"/>
          <w:b/>
          <w:bCs/>
          <w:noProof/>
          <w:color w:val="0072C7"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0E2A8AD8" wp14:editId="111D348C">
            <wp:simplePos x="0" y="0"/>
            <wp:positionH relativeFrom="column">
              <wp:posOffset>5728970</wp:posOffset>
            </wp:positionH>
            <wp:positionV relativeFrom="paragraph">
              <wp:posOffset>-1079500</wp:posOffset>
            </wp:positionV>
            <wp:extent cx="1190625" cy="1190625"/>
            <wp:effectExtent l="0" t="0" r="9525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ram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721A">
        <w:rPr>
          <w:rFonts w:ascii="Calibri" w:hAnsi="Calibri" w:cs="Calibri"/>
          <w:noProof/>
        </w:rPr>
        <w:drawing>
          <wp:anchor distT="0" distB="0" distL="114300" distR="114300" simplePos="0" relativeHeight="251658240" behindDoc="0" locked="0" layoutInCell="1" allowOverlap="1" wp14:anchorId="548F95E7" wp14:editId="2376935D">
            <wp:simplePos x="0" y="0"/>
            <wp:positionH relativeFrom="column">
              <wp:posOffset>5586095</wp:posOffset>
            </wp:positionH>
            <wp:positionV relativeFrom="paragraph">
              <wp:posOffset>-8484870</wp:posOffset>
            </wp:positionV>
            <wp:extent cx="1162050" cy="11620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ram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F5B63" w:rsidRPr="00CE1E3D" w:rsidSect="003D1B71">
      <w:headerReference w:type="default" r:id="rId20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7544" w:rsidRDefault="00D97544" w:rsidP="00590471">
      <w:r>
        <w:separator/>
      </w:r>
    </w:p>
  </w:endnote>
  <w:endnote w:type="continuationSeparator" w:id="0">
    <w:p w:rsidR="00D97544" w:rsidRDefault="00D97544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7544" w:rsidRDefault="00D97544" w:rsidP="00590471">
      <w:r>
        <w:separator/>
      </w:r>
    </w:p>
  </w:footnote>
  <w:footnote w:type="continuationSeparator" w:id="0">
    <w:p w:rsidR="00D97544" w:rsidRDefault="00D97544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7AC38A4D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C336210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0B49"/>
    <w:rsid w:val="0003041A"/>
    <w:rsid w:val="000551E7"/>
    <w:rsid w:val="00060042"/>
    <w:rsid w:val="0008685D"/>
    <w:rsid w:val="00090860"/>
    <w:rsid w:val="0009721A"/>
    <w:rsid w:val="00112FD7"/>
    <w:rsid w:val="0014408F"/>
    <w:rsid w:val="00150ABD"/>
    <w:rsid w:val="001946FC"/>
    <w:rsid w:val="00222466"/>
    <w:rsid w:val="0024753C"/>
    <w:rsid w:val="00276026"/>
    <w:rsid w:val="002B4549"/>
    <w:rsid w:val="00310F17"/>
    <w:rsid w:val="00320B49"/>
    <w:rsid w:val="00322A46"/>
    <w:rsid w:val="003326CB"/>
    <w:rsid w:val="00353B60"/>
    <w:rsid w:val="00376291"/>
    <w:rsid w:val="00380FD1"/>
    <w:rsid w:val="00383D02"/>
    <w:rsid w:val="00385DE7"/>
    <w:rsid w:val="003D1B71"/>
    <w:rsid w:val="004B1AB6"/>
    <w:rsid w:val="004E158A"/>
    <w:rsid w:val="00565C77"/>
    <w:rsid w:val="0056708E"/>
    <w:rsid w:val="005801E5"/>
    <w:rsid w:val="00590471"/>
    <w:rsid w:val="005D01FA"/>
    <w:rsid w:val="00653E17"/>
    <w:rsid w:val="006A08E8"/>
    <w:rsid w:val="006B06FE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A0385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E1E3D"/>
    <w:rsid w:val="00D053FA"/>
    <w:rsid w:val="00D97544"/>
    <w:rsid w:val="00DC3F0A"/>
    <w:rsid w:val="00E26AED"/>
    <w:rsid w:val="00E73AB8"/>
    <w:rsid w:val="00E90A60"/>
    <w:rsid w:val="00ED47F7"/>
    <w:rsid w:val="00EE7E09"/>
    <w:rsid w:val="00F0223C"/>
    <w:rsid w:val="00F07E34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22C1210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paragraph" w:styleId="NormalWeb">
    <w:name w:val="Normal (Web)"/>
    <w:basedOn w:val="Normal"/>
    <w:uiPriority w:val="99"/>
    <w:unhideWhenUsed/>
    <w:rsid w:val="000551E7"/>
    <w:pPr>
      <w:widowControl/>
      <w:autoSpaceDE/>
      <w:autoSpaceDN/>
      <w:adjustRightInd/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551E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76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rypa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498CA799164409296DE724D34A683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4FAE5C-836B-47E7-95A1-185309637895}"/>
      </w:docPartPr>
      <w:docPartBody>
        <w:p w:rsidR="00772352" w:rsidRDefault="00954EDD">
          <w:pPr>
            <w:pStyle w:val="0498CA799164409296DE724D34A683EC"/>
          </w:pPr>
          <w:r w:rsidRPr="00AC6C7E">
            <w:t>Experience</w:t>
          </w:r>
        </w:p>
      </w:docPartBody>
    </w:docPart>
    <w:docPart>
      <w:docPartPr>
        <w:name w:val="C470FA293E26427F8EB374623F22DE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3F8E7D-04B4-45AE-8AD0-3F17FF657B51}"/>
      </w:docPartPr>
      <w:docPartBody>
        <w:p w:rsidR="00772352" w:rsidRDefault="00954EDD">
          <w:pPr>
            <w:pStyle w:val="C470FA293E26427F8EB374623F22DEE7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EDD"/>
    <w:rsid w:val="00772352"/>
    <w:rsid w:val="00954EDD"/>
    <w:rsid w:val="00FC2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E57617E2C59433D9F2469DB20E48628">
    <w:name w:val="0E57617E2C59433D9F2469DB20E48628"/>
  </w:style>
  <w:style w:type="paragraph" w:customStyle="1" w:styleId="8D9D4457C945422193B86C2E41223A1A">
    <w:name w:val="8D9D4457C945422193B86C2E41223A1A"/>
  </w:style>
  <w:style w:type="paragraph" w:customStyle="1" w:styleId="0498CA799164409296DE724D34A683EC">
    <w:name w:val="0498CA799164409296DE724D34A683EC"/>
  </w:style>
  <w:style w:type="paragraph" w:customStyle="1" w:styleId="C7DB84215A324A08A7FCCF51E03BFAE0">
    <w:name w:val="C7DB84215A324A08A7FCCF51E03BFAE0"/>
  </w:style>
  <w:style w:type="paragraph" w:customStyle="1" w:styleId="DC4EC958EEE949BD8A3FF9465377A7D2">
    <w:name w:val="DC4EC958EEE949BD8A3FF9465377A7D2"/>
  </w:style>
  <w:style w:type="paragraph" w:customStyle="1" w:styleId="E880A904770945F8A6E964CCB08597DE">
    <w:name w:val="E880A904770945F8A6E964CCB08597DE"/>
  </w:style>
  <w:style w:type="paragraph" w:customStyle="1" w:styleId="1BFBFFB9E014422596B7F1BE0084A26B">
    <w:name w:val="1BFBFFB9E014422596B7F1BE0084A26B"/>
  </w:style>
  <w:style w:type="paragraph" w:customStyle="1" w:styleId="3B428545CE2746AFA285BE48A65C56C5">
    <w:name w:val="3B428545CE2746AFA285BE48A65C56C5"/>
  </w:style>
  <w:style w:type="paragraph" w:customStyle="1" w:styleId="F64D6D0B60744BBD8C6A82500CCDF8D1">
    <w:name w:val="F64D6D0B60744BBD8C6A82500CCDF8D1"/>
  </w:style>
  <w:style w:type="paragraph" w:customStyle="1" w:styleId="9C105E91B01B4CCDA580829AB21D032D">
    <w:name w:val="9C105E91B01B4CCDA580829AB21D032D"/>
  </w:style>
  <w:style w:type="paragraph" w:customStyle="1" w:styleId="36A29F6C5D5C446FAD082F3B65E24B70">
    <w:name w:val="36A29F6C5D5C446FAD082F3B65E24B70"/>
  </w:style>
  <w:style w:type="paragraph" w:customStyle="1" w:styleId="14A998B023E54E49B476B5CA5E071B9D">
    <w:name w:val="14A998B023E54E49B476B5CA5E071B9D"/>
  </w:style>
  <w:style w:type="paragraph" w:customStyle="1" w:styleId="886EEC84C2B546CAB87115BF1F1C80A3">
    <w:name w:val="886EEC84C2B546CAB87115BF1F1C80A3"/>
  </w:style>
  <w:style w:type="paragraph" w:customStyle="1" w:styleId="75F38288DA1D48358F3E15A7CE0E5EEB">
    <w:name w:val="75F38288DA1D48358F3E15A7CE0E5EEB"/>
  </w:style>
  <w:style w:type="paragraph" w:customStyle="1" w:styleId="EA3682B78FA045A6911D4006FAB6B079">
    <w:name w:val="EA3682B78FA045A6911D4006FAB6B079"/>
  </w:style>
  <w:style w:type="paragraph" w:customStyle="1" w:styleId="CFE793984F984416B40E71AA4D29E0DF">
    <w:name w:val="CFE793984F984416B40E71AA4D29E0DF"/>
  </w:style>
  <w:style w:type="paragraph" w:customStyle="1" w:styleId="D8D30069FA38457BB34C18D53C19891E">
    <w:name w:val="D8D30069FA38457BB34C18D53C19891E"/>
  </w:style>
  <w:style w:type="paragraph" w:customStyle="1" w:styleId="0416352BD7F74E2F816EFA6BE67A4624">
    <w:name w:val="0416352BD7F74E2F816EFA6BE67A4624"/>
  </w:style>
  <w:style w:type="paragraph" w:customStyle="1" w:styleId="FBC9293185264DBC868ACDCEA03B84EB">
    <w:name w:val="FBC9293185264DBC868ACDCEA03B84EB"/>
  </w:style>
  <w:style w:type="paragraph" w:customStyle="1" w:styleId="C470FA293E26427F8EB374623F22DEE7">
    <w:name w:val="C470FA293E26427F8EB374623F22DEE7"/>
  </w:style>
  <w:style w:type="paragraph" w:customStyle="1" w:styleId="DF35F62F17464F148A2677362AF43430">
    <w:name w:val="DF35F62F17464F148A2677362AF43430"/>
  </w:style>
  <w:style w:type="paragraph" w:customStyle="1" w:styleId="1B89531B37214B6CA23712853C6A6411">
    <w:name w:val="1B89531B37214B6CA23712853C6A6411"/>
  </w:style>
  <w:style w:type="paragraph" w:customStyle="1" w:styleId="B9A63A8DCBF649D28A44B8C81D8D9731">
    <w:name w:val="B9A63A8DCBF649D28A44B8C81D8D9731"/>
  </w:style>
  <w:style w:type="paragraph" w:customStyle="1" w:styleId="2D761B783B0D473F80476F8CDBB4F372">
    <w:name w:val="2D761B783B0D473F80476F8CDBB4F372"/>
  </w:style>
  <w:style w:type="paragraph" w:customStyle="1" w:styleId="03BB502672E24CA081BFA1BAEC264D7E">
    <w:name w:val="03BB502672E24CA081BFA1BAEC264D7E"/>
  </w:style>
  <w:style w:type="paragraph" w:customStyle="1" w:styleId="4A12E4CDD79C492285808FA9A2995781">
    <w:name w:val="4A12E4CDD79C492285808FA9A2995781"/>
  </w:style>
  <w:style w:type="paragraph" w:customStyle="1" w:styleId="6B987DEC31B546BBA774A087B0EFF98D">
    <w:name w:val="6B987DEC31B546BBA774A087B0EFF98D"/>
  </w:style>
  <w:style w:type="paragraph" w:customStyle="1" w:styleId="7EE33C1A824D46E4B797FC2F40BB7CF5">
    <w:name w:val="7EE33C1A824D46E4B797FC2F40BB7CF5"/>
  </w:style>
  <w:style w:type="paragraph" w:customStyle="1" w:styleId="A7686676C60B47FFAFE4BCF0CEF5556D">
    <w:name w:val="A7686676C60B47FFAFE4BCF0CEF5556D"/>
  </w:style>
  <w:style w:type="paragraph" w:customStyle="1" w:styleId="1C7146FC3B024B6E82B5A4F6F2C1E602">
    <w:name w:val="1C7146FC3B024B6E82B5A4F6F2C1E602"/>
  </w:style>
  <w:style w:type="paragraph" w:customStyle="1" w:styleId="DD74F70B080E4FABACD91150C24833DD">
    <w:name w:val="DD74F70B080E4FABACD91150C24833DD"/>
  </w:style>
  <w:style w:type="paragraph" w:customStyle="1" w:styleId="85AA8057C93E4057B7BB248DBEE1B401">
    <w:name w:val="85AA8057C93E4057B7BB248DBEE1B401"/>
  </w:style>
  <w:style w:type="paragraph" w:customStyle="1" w:styleId="D57A0B40E6E84CEE8C7FD313A9FF54B0">
    <w:name w:val="D57A0B40E6E84CEE8C7FD313A9FF54B0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FD6A6E9AB6404CF3A18267801166A9A4">
    <w:name w:val="FD6A6E9AB6404CF3A18267801166A9A4"/>
  </w:style>
  <w:style w:type="paragraph" w:customStyle="1" w:styleId="CE01D1CCACCF4260B3E171864AC632AE">
    <w:name w:val="CE01D1CCACCF4260B3E171864AC632AE"/>
    <w:rsid w:val="00772352"/>
  </w:style>
  <w:style w:type="paragraph" w:customStyle="1" w:styleId="24E14CA0242F41E79F154F131D974442">
    <w:name w:val="24E14CA0242F41E79F154F131D974442"/>
    <w:rsid w:val="00772352"/>
  </w:style>
  <w:style w:type="paragraph" w:customStyle="1" w:styleId="5602F152EB4D4BC89B70B0FC76F49868">
    <w:name w:val="5602F152EB4D4BC89B70B0FC76F49868"/>
    <w:rsid w:val="0077235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1</Pages>
  <Words>220</Words>
  <Characters>1259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2021-04-20T05:13:00Z</dcterms:created>
  <dcterms:modified xsi:type="dcterms:W3CDTF">2021-04-22T07:55:00Z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